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E91F" w14:textId="77777777" w:rsidR="00440AFF" w:rsidRPr="00AE0262" w:rsidRDefault="00440AFF" w:rsidP="00164A1F">
      <w:pPr>
        <w:ind w:right="-20"/>
        <w:jc w:val="both"/>
        <w:rPr>
          <w:rFonts w:ascii="Palatino Linotype" w:hAnsi="Palatino Linotype" w:cs="Arial"/>
          <w:sz w:val="22"/>
          <w:szCs w:val="22"/>
        </w:rPr>
      </w:pPr>
    </w:p>
    <w:p w14:paraId="7A6F0022" w14:textId="77777777" w:rsidR="00440AFF" w:rsidRPr="00AE0262" w:rsidRDefault="00440AFF" w:rsidP="00164A1F">
      <w:pPr>
        <w:ind w:right="-20"/>
        <w:jc w:val="both"/>
        <w:rPr>
          <w:rFonts w:ascii="Palatino Linotype" w:hAnsi="Palatino Linotype" w:cs="Arial"/>
          <w:sz w:val="22"/>
          <w:szCs w:val="22"/>
        </w:rPr>
      </w:pPr>
    </w:p>
    <w:p w14:paraId="0F650932" w14:textId="77777777" w:rsidR="00440AFF" w:rsidRPr="00AE0262" w:rsidRDefault="00440AFF" w:rsidP="00164A1F">
      <w:pPr>
        <w:ind w:right="-20"/>
        <w:jc w:val="both"/>
        <w:rPr>
          <w:rFonts w:ascii="Palatino Linotype" w:hAnsi="Palatino Linotype" w:cs="Arial"/>
          <w:sz w:val="22"/>
          <w:szCs w:val="22"/>
        </w:rPr>
      </w:pPr>
    </w:p>
    <w:p w14:paraId="626A1DE9" w14:textId="2CD34A4D" w:rsidR="002473F5" w:rsidRPr="002473F5" w:rsidRDefault="00AC5324" w:rsidP="002473F5">
      <w:pPr>
        <w:ind w:right="-20"/>
        <w:jc w:val="both"/>
        <w:rPr>
          <w:rFonts w:ascii="Palatino Linotype" w:hAnsi="Palatino Linotype"/>
          <w:sz w:val="22"/>
          <w:szCs w:val="22"/>
          <w:lang w:val="en-US"/>
        </w:rPr>
      </w:pPr>
      <w:r w:rsidRPr="00AE0262">
        <w:rPr>
          <w:rFonts w:ascii="Palatino Linotype" w:hAnsi="Palatino Linotype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4A8522A5" wp14:editId="65372223">
                <wp:simplePos x="0" y="0"/>
                <wp:positionH relativeFrom="margin">
                  <wp:align>left</wp:align>
                </wp:positionH>
                <wp:positionV relativeFrom="page">
                  <wp:posOffset>744220</wp:posOffset>
                </wp:positionV>
                <wp:extent cx="3395345" cy="421640"/>
                <wp:effectExtent l="0" t="0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345" cy="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54008C" w14:textId="3EC7F6EE" w:rsidR="00CF0FF9" w:rsidRPr="00B95D5F" w:rsidRDefault="002473F5">
                            <w:pPr>
                              <w:ind w:right="-20"/>
                              <w:rPr>
                                <w:rFonts w:ascii="Palatino Linotype" w:hAnsi="Palatino Linotype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 w:cs="Arial"/>
                                <w:color w:val="7F7F7F"/>
                                <w:sz w:val="22"/>
                                <w:szCs w:val="22"/>
                                <w:lang w:val="en-US"/>
                              </w:rPr>
                              <w:t>Journal of Economic Psychology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8522A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58.6pt;width:267.35pt;height:33.2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" o:allowoverlap="f" stroked="f">
                <v:textbox inset="0,0,0,0">
                  <w:txbxContent>
                    <w:p w14:paraId="5F54008C" w14:textId="3EC7F6EE" w:rsidR="00CF0FF9" w:rsidRPr="00B95D5F" w:rsidRDefault="002473F5">
                      <w:pPr>
                        <w:ind w:right="-20"/>
                        <w:rPr>
                          <w:rFonts w:ascii="Palatino Linotype" w:hAnsi="Palatino Linotype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Palatino Linotype" w:hAnsi="Palatino Linotype" w:cs="Arial"/>
                          <w:color w:val="7F7F7F"/>
                          <w:sz w:val="22"/>
                          <w:szCs w:val="22"/>
                          <w:lang w:val="en-US"/>
                        </w:rPr>
                        <w:t>Journal of Economic Psychology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473F5" w:rsidRPr="002473F5">
        <w:rPr>
          <w:rFonts w:ascii="Palatino Linotype" w:hAnsi="Palatino Linotype"/>
          <w:sz w:val="22"/>
          <w:szCs w:val="22"/>
          <w:lang w:val="en-US"/>
        </w:rPr>
        <w:t>Dear Professors Adena, Fossen, and Neyse,</w:t>
      </w:r>
    </w:p>
    <w:p w14:paraId="1C0A4EFC" w14:textId="77777777" w:rsid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72F9DF81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5284DD22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We are pleased to submit our manuscript, "Coding open-ended responses with large language models: Evidence from three economic experiments," for consideration in the special issue on Advancing Reliability in the Social Sciences: Meta-Science, Transparency, and Crowd Research.</w:t>
      </w:r>
    </w:p>
    <w:p w14:paraId="4E24350C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5E13E313" w14:textId="695A9219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 xml:space="preserve">The paper addresses </w:t>
      </w:r>
      <w:r w:rsidRPr="002473F5">
        <w:rPr>
          <w:rFonts w:ascii="Palatino Linotype" w:hAnsi="Palatino Linotype"/>
          <w:sz w:val="22"/>
          <w:szCs w:val="22"/>
          <w:lang w:val="en-US"/>
        </w:rPr>
        <w:t>an underexamined</w:t>
      </w:r>
      <w:r w:rsidRPr="002473F5">
        <w:rPr>
          <w:rFonts w:ascii="Palatino Linotype" w:hAnsi="Palatino Linotype"/>
          <w:sz w:val="22"/>
          <w:szCs w:val="22"/>
          <w:lang w:val="en-US"/>
        </w:rPr>
        <w:t xml:space="preserve"> problem in experimental economics: the reliability and replicability of text coding. Transforming free-form participant responses into structured variables typically depends on human research assistants whose decisions are discretionary and often undocumented, creating a source of analytical flexibility that existing transparency standards do not address. We ask whether large language models (LLMs) can code open-ended experimental text with sufficient reliability to substitute for, or complement, human coders, and whether LLM-generated codes support the same substantive conclusions as the original studies.</w:t>
      </w:r>
    </w:p>
    <w:p w14:paraId="3BFB4850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3567D49E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We believe this contribution fits well within the scope of the special issue, particularly its emphasis on reproducible workflows, open science practices, and methodological meta-science on reporting standards.</w:t>
      </w:r>
    </w:p>
    <w:p w14:paraId="6B54926E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73EC9E6B" w14:textId="68C74BCD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Thank you for your consideration.</w:t>
      </w:r>
    </w:p>
    <w:p w14:paraId="57866EFF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Best regards,</w:t>
      </w:r>
    </w:p>
    <w:p w14:paraId="5B5D1DDA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</w:p>
    <w:p w14:paraId="1E4F1FA5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Daniel Parra</w:t>
      </w:r>
    </w:p>
    <w:p w14:paraId="5C7DC28C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n-US"/>
        </w:rPr>
      </w:pPr>
      <w:r w:rsidRPr="002473F5">
        <w:rPr>
          <w:rFonts w:ascii="Palatino Linotype" w:hAnsi="Palatino Linotype"/>
          <w:sz w:val="22"/>
          <w:szCs w:val="22"/>
          <w:lang w:val="en-US"/>
        </w:rPr>
        <w:t>Assistant Professor, Department of Business Administration</w:t>
      </w:r>
    </w:p>
    <w:p w14:paraId="5F9D6B3F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s-419"/>
        </w:rPr>
      </w:pPr>
      <w:r w:rsidRPr="002473F5">
        <w:rPr>
          <w:rFonts w:ascii="Palatino Linotype" w:hAnsi="Palatino Linotype"/>
          <w:sz w:val="22"/>
          <w:szCs w:val="22"/>
          <w:lang w:val="es-419"/>
        </w:rPr>
        <w:t>Pontificia Universidad Javeriana, Bogota D.C.</w:t>
      </w:r>
    </w:p>
    <w:p w14:paraId="3528296D" w14:textId="77777777" w:rsidR="002473F5" w:rsidRPr="002473F5" w:rsidRDefault="002473F5" w:rsidP="002473F5">
      <w:pPr>
        <w:spacing w:line="360" w:lineRule="auto"/>
        <w:ind w:right="160"/>
        <w:jc w:val="both"/>
        <w:rPr>
          <w:rFonts w:ascii="Palatino Linotype" w:hAnsi="Palatino Linotype"/>
          <w:sz w:val="22"/>
          <w:szCs w:val="22"/>
          <w:lang w:val="es-419"/>
        </w:rPr>
      </w:pPr>
      <w:r w:rsidRPr="002473F5">
        <w:rPr>
          <w:rFonts w:ascii="Palatino Linotype" w:hAnsi="Palatino Linotype"/>
          <w:sz w:val="22"/>
          <w:szCs w:val="22"/>
          <w:lang w:val="es-419"/>
        </w:rPr>
        <w:t>danielfparra@javeriana.edu.co</w:t>
      </w:r>
    </w:p>
    <w:sectPr w:rsidR="002473F5" w:rsidRPr="002473F5" w:rsidSect="002473F5">
      <w:headerReference w:type="default" r:id="rId7"/>
      <w:footerReference w:type="default" r:id="rId8"/>
      <w:headerReference w:type="first" r:id="rId9"/>
      <w:type w:val="continuous"/>
      <w:pgSz w:w="11906" w:h="16838" w:code="9"/>
      <w:pgMar w:top="1440" w:right="1440" w:bottom="1440" w:left="1440" w:header="567" w:footer="102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71166" w14:textId="77777777" w:rsidR="00E80FD3" w:rsidRDefault="00E80FD3">
      <w:r>
        <w:separator/>
      </w:r>
    </w:p>
  </w:endnote>
  <w:endnote w:type="continuationSeparator" w:id="0">
    <w:p w14:paraId="564F6F44" w14:textId="77777777" w:rsidR="00E80FD3" w:rsidRDefault="00E80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Narrow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089E" w14:textId="37756DBC" w:rsidR="00440AFF" w:rsidRDefault="008F4EF1">
    <w:pPr>
      <w:pStyle w:val="Footer"/>
      <w:jc w:val="center"/>
      <w:rPr>
        <w:sz w:val="22"/>
        <w:szCs w:val="22"/>
      </w:rPr>
    </w:pPr>
    <w:r>
      <w:rPr>
        <w:rFonts w:ascii="Palatino Linotype" w:hAnsi="Palatino Linotype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1824" behindDoc="1" locked="1" layoutInCell="1" allowOverlap="0" wp14:anchorId="2EFF90FA" wp14:editId="1D698BD5">
              <wp:simplePos x="0" y="0"/>
              <wp:positionH relativeFrom="page">
                <wp:posOffset>5941060</wp:posOffset>
              </wp:positionH>
              <wp:positionV relativeFrom="page">
                <wp:posOffset>1764030</wp:posOffset>
              </wp:positionV>
              <wp:extent cx="1555115" cy="8583295"/>
              <wp:effectExtent l="0" t="1905" r="0" b="0"/>
              <wp:wrapTight wrapText="bothSides">
                <wp:wrapPolygon edited="0">
                  <wp:start x="-185" y="0"/>
                  <wp:lineTo x="-185" y="21600"/>
                  <wp:lineTo x="21785" y="21600"/>
                  <wp:lineTo x="21785" y="0"/>
                  <wp:lineTo x="-185" y="0"/>
                </wp:wrapPolygon>
              </wp:wrapTight>
              <wp:docPr id="7" name="Text Box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555115" cy="8583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C5DA2" w14:textId="77777777" w:rsidR="008F4EF1" w:rsidRPr="004073EC" w:rsidRDefault="008F4EF1" w:rsidP="008F4EF1">
                          <w:pPr>
                            <w:autoSpaceDE w:val="0"/>
                            <w:autoSpaceDN w:val="0"/>
                            <w:adjustRightInd w:val="0"/>
                            <w:spacing w:line="240" w:lineRule="exact"/>
                            <w:rPr>
                              <w:rFonts w:ascii="Arial Narrow" w:hAnsi="Arial Narrow"/>
                              <w:sz w:val="18"/>
                              <w:szCs w:val="8"/>
                              <w:lang w:val="en-US"/>
                            </w:rPr>
                          </w:pPr>
                        </w:p>
                        <w:p w14:paraId="3550D131" w14:textId="77777777" w:rsidR="008F4EF1" w:rsidRPr="00B95D5F" w:rsidRDefault="008F4EF1" w:rsidP="008F4EF1">
                          <w:pPr>
                            <w:autoSpaceDE w:val="0"/>
                            <w:autoSpaceDN w:val="0"/>
                            <w:adjustRightInd w:val="0"/>
                            <w:spacing w:line="240" w:lineRule="exact"/>
                            <w:rPr>
                              <w:rFonts w:ascii="Palatino Linotype" w:hAnsi="Palatino Linotype"/>
                              <w:sz w:val="18"/>
                              <w:szCs w:val="8"/>
                              <w:lang w:val="en-US"/>
                            </w:rPr>
                          </w:pPr>
                        </w:p>
                        <w:p w14:paraId="62F61F88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17248345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6ECC9FE4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3B1EE604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2B6AE86B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3F6316DB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57709C0F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161FD6C0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5E7E3B6C" w14:textId="77777777" w:rsid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2BBA7680" w14:textId="77777777" w:rsidR="008F4EF1" w:rsidRPr="008F4EF1" w:rsidRDefault="008F4EF1" w:rsidP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2B60E54B" w14:textId="77777777" w:rsidR="008F4EF1" w:rsidRPr="008F4EF1" w:rsidRDefault="008F4EF1" w:rsidP="008F4EF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3F492B17" w14:textId="77777777" w:rsidR="008F4EF1" w:rsidRPr="008F4EF1" w:rsidRDefault="008F4EF1" w:rsidP="008F4EF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7506D7B6" w14:textId="77777777" w:rsidR="008F4EF1" w:rsidRPr="008F4EF1" w:rsidRDefault="008F4EF1" w:rsidP="008F4EF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228E5076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8B195B5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FC92E99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40D885C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6351706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DC126B5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5F6CC51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808FBBE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3BAE8A54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1FD9E58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9B06A09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FE0D3D5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F2B4FD2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1BA20308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15B1848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EBF5BD9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E335791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72B3374E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05D9F2C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2B0544C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19E9E02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7D20879F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3FFC7E2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6A4234F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1EB715B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06879DE" w14:textId="77777777" w:rsid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317E9E7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07751BDD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2BAA01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C9C4BAD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31003F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874E59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7987094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E23A360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83F69E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3CE7619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29552E1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5996B9C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9C232D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A251C8D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CC51AC6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0A0F7B1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A4B325E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1D81DBB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AF98A1E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2346C0E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00220FAF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5C061B3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070E18D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589B80F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F670F7C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FC9E195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EE013A8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55ED7B1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02857BF8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5F18454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D6E5CF1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DF04C89" w14:textId="7777777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06B50C73" w14:textId="77777777" w:rsidR="008F4EF1" w:rsidRP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AAB41CF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7089E94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0B881B0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1540253" w14:textId="77777777" w:rsidR="008F4EF1" w:rsidRPr="008F4EF1" w:rsidRDefault="008F4EF1" w:rsidP="008F4EF1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EE9E544" w14:textId="77777777" w:rsidR="008F4EF1" w:rsidRPr="008F4EF1" w:rsidRDefault="008F4EF1" w:rsidP="008F4EF1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E0D6DF7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14409E22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DFF4C81" w14:textId="77777777" w:rsidR="008F4EF1" w:rsidRPr="008F4EF1" w:rsidRDefault="008F4EF1" w:rsidP="008F4EF1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1626B5A6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6137167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12F25CEE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6E3C823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1B81D0F7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5E3A5D15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011E82B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4A045E8F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24AC82D9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924795B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57504637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3DA281A0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1E53A235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9827EE2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E4A5D58" w14:textId="77777777" w:rsidR="008F4EF1" w:rsidRPr="008F4EF1" w:rsidRDefault="008F4EF1" w:rsidP="008F4EF1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FF90F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left:0;text-align:left;margin-left:467.8pt;margin-top:138.9pt;width:122.45pt;height:675.8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" o:allowoverlap="f" filled="f" stroked="f">
              <o:lock v:ext="edit" aspectratio="t"/>
              <v:textbox inset="0,0,0,0">
                <w:txbxContent>
                  <w:p w14:paraId="016C5DA2" w14:textId="77777777" w:rsidR="008F4EF1" w:rsidRPr="004073EC" w:rsidRDefault="008F4EF1" w:rsidP="008F4EF1">
                    <w:pPr>
                      <w:autoSpaceDE w:val="0"/>
                      <w:autoSpaceDN w:val="0"/>
                      <w:adjustRightInd w:val="0"/>
                      <w:spacing w:line="240" w:lineRule="exact"/>
                      <w:rPr>
                        <w:rFonts w:ascii="Arial Narrow" w:hAnsi="Arial Narrow"/>
                        <w:sz w:val="18"/>
                        <w:szCs w:val="8"/>
                        <w:lang w:val="en-US"/>
                      </w:rPr>
                    </w:pPr>
                  </w:p>
                  <w:p w14:paraId="3550D131" w14:textId="77777777" w:rsidR="008F4EF1" w:rsidRPr="00B95D5F" w:rsidRDefault="008F4EF1" w:rsidP="008F4EF1">
                    <w:pPr>
                      <w:autoSpaceDE w:val="0"/>
                      <w:autoSpaceDN w:val="0"/>
                      <w:adjustRightInd w:val="0"/>
                      <w:spacing w:line="240" w:lineRule="exact"/>
                      <w:rPr>
                        <w:rFonts w:ascii="Palatino Linotype" w:hAnsi="Palatino Linotype"/>
                        <w:sz w:val="18"/>
                        <w:szCs w:val="8"/>
                        <w:lang w:val="en-US"/>
                      </w:rPr>
                    </w:pPr>
                  </w:p>
                  <w:p w14:paraId="62F61F88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17248345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6ECC9FE4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3B1EE604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2B6AE86B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3F6316DB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57709C0F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161FD6C0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5E7E3B6C" w14:textId="77777777" w:rsid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2BBA7680" w14:textId="77777777" w:rsidR="008F4EF1" w:rsidRPr="008F4EF1" w:rsidRDefault="008F4EF1" w:rsidP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2B60E54B" w14:textId="77777777" w:rsidR="008F4EF1" w:rsidRPr="008F4EF1" w:rsidRDefault="008F4EF1" w:rsidP="008F4EF1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3F492B17" w14:textId="77777777" w:rsidR="008F4EF1" w:rsidRPr="008F4EF1" w:rsidRDefault="008F4EF1" w:rsidP="008F4EF1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7506D7B6" w14:textId="77777777" w:rsidR="008F4EF1" w:rsidRPr="008F4EF1" w:rsidRDefault="008F4EF1" w:rsidP="008F4EF1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228E5076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8B195B5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FC92E99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40D885C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6351706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DC126B5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5F6CC51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808FBBE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3BAE8A54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1FD9E58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9B06A09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FE0D3D5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F2B4FD2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1BA20308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15B1848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EBF5BD9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E335791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72B3374E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05D9F2C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2B0544C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19E9E02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7D20879F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3FFC7E2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6A4234F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1EB715B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06879DE" w14:textId="77777777" w:rsid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317E9E7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07751BDD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2BAA01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C9C4BAD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31003F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874E59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7987094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E23A360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83F69E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3CE7619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29552E1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5996B9C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9C232D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A251C8D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CC51AC6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0A0F7B1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A4B325E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1D81DBB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AF98A1E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2346C0E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00220FAF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5C061B3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070E18D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589B80F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F670F7C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FC9E195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EE013A8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55ED7B1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02857BF8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5F18454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D6E5CF1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DF04C89" w14:textId="7777777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06B50C73" w14:textId="77777777" w:rsidR="008F4EF1" w:rsidRP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AAB41CF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7089E94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0B881B0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1540253" w14:textId="77777777" w:rsidR="008F4EF1" w:rsidRPr="008F4EF1" w:rsidRDefault="008F4EF1" w:rsidP="008F4EF1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EE9E544" w14:textId="77777777" w:rsidR="008F4EF1" w:rsidRPr="008F4EF1" w:rsidRDefault="008F4EF1" w:rsidP="008F4EF1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E0D6DF7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14409E22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DFF4C81" w14:textId="77777777" w:rsidR="008F4EF1" w:rsidRPr="008F4EF1" w:rsidRDefault="008F4EF1" w:rsidP="008F4EF1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1626B5A6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6137167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12F25CEE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6E3C823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1B81D0F7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5E3A5D15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011E82B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4A045E8F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24AC82D9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924795B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57504637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3DA281A0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1E53A235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9827EE2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E4A5D58" w14:textId="77777777" w:rsidR="008F4EF1" w:rsidRPr="008F4EF1" w:rsidRDefault="008F4EF1" w:rsidP="008F4EF1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62CEB" w14:textId="77777777" w:rsidR="00E80FD3" w:rsidRDefault="00E80FD3">
      <w:r>
        <w:separator/>
      </w:r>
    </w:p>
  </w:footnote>
  <w:footnote w:type="continuationSeparator" w:id="0">
    <w:p w14:paraId="7EA01E9C" w14:textId="77777777" w:rsidR="00E80FD3" w:rsidRDefault="00E80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DF99" w14:textId="77777777" w:rsidR="00440AFF" w:rsidRDefault="00AC5324">
    <w:pPr>
      <w:pStyle w:val="Header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1023FF9" wp14:editId="0E5D02BC">
              <wp:simplePos x="0" y="0"/>
              <wp:positionH relativeFrom="column">
                <wp:posOffset>-900430</wp:posOffset>
              </wp:positionH>
              <wp:positionV relativeFrom="paragraph">
                <wp:posOffset>1750060</wp:posOffset>
              </wp:positionV>
              <wp:extent cx="731520" cy="3618865"/>
              <wp:effectExtent l="4445" t="0" r="0" b="3175"/>
              <wp:wrapNone/>
              <wp:docPr id="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" cy="3618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89E3A" w14:textId="77777777" w:rsidR="00440AFF" w:rsidRDefault="00440AFF"/>
                        <w:p w14:paraId="62CAEE36" w14:textId="77777777" w:rsidR="00440AFF" w:rsidRDefault="00440AFF"/>
                        <w:p w14:paraId="1E2170F9" w14:textId="77777777" w:rsidR="00440AFF" w:rsidRDefault="00440AFF"/>
                        <w:p w14:paraId="03F7D4C1" w14:textId="77777777" w:rsidR="00440AFF" w:rsidRDefault="00440AFF"/>
                        <w:p w14:paraId="55A9B0DA" w14:textId="77777777" w:rsidR="00440AFF" w:rsidRDefault="00440AFF"/>
                        <w:p w14:paraId="69F272A2" w14:textId="77777777" w:rsidR="00440AFF" w:rsidRDefault="00440AFF"/>
                        <w:p w14:paraId="1524B015" w14:textId="77777777" w:rsidR="00440AFF" w:rsidRDefault="00440AFF">
                          <w:pPr>
                            <w:rPr>
                              <w:sz w:val="48"/>
                            </w:rPr>
                          </w:pPr>
                        </w:p>
                        <w:p w14:paraId="3B83D971" w14:textId="77777777" w:rsidR="00440AFF" w:rsidRDefault="00440AFF">
                          <w:pPr>
                            <w:rPr>
                              <w:color w:val="333333"/>
                            </w:rPr>
                          </w:pPr>
                          <w:r>
                            <w:rPr>
                              <w:color w:val="333333"/>
                            </w:rPr>
                            <w:t xml:space="preserve"> ―</w:t>
                          </w:r>
                        </w:p>
                        <w:p w14:paraId="4C398649" w14:textId="77777777" w:rsidR="00440AFF" w:rsidRDefault="00440AFF">
                          <w:pPr>
                            <w:rPr>
                              <w:sz w:val="18"/>
                            </w:rPr>
                          </w:pPr>
                        </w:p>
                        <w:p w14:paraId="55E18E3D" w14:textId="77777777" w:rsidR="00440AFF" w:rsidRDefault="00440AFF"/>
                        <w:p w14:paraId="491A8D55" w14:textId="77777777" w:rsidR="00440AFF" w:rsidRDefault="00440AFF"/>
                        <w:p w14:paraId="1AACC12F" w14:textId="77777777" w:rsidR="00440AFF" w:rsidRDefault="00440AFF"/>
                        <w:p w14:paraId="707BF09A" w14:textId="77777777" w:rsidR="00440AFF" w:rsidRDefault="00440AFF"/>
                        <w:p w14:paraId="5DCA3D8D" w14:textId="77777777" w:rsidR="00440AFF" w:rsidRDefault="00440AFF"/>
                        <w:p w14:paraId="32A842EF" w14:textId="77777777" w:rsidR="00440AFF" w:rsidRDefault="00440AFF"/>
                        <w:p w14:paraId="7C1C9633" w14:textId="77777777" w:rsidR="00440AFF" w:rsidRDefault="00440AFF"/>
                        <w:p w14:paraId="6FBB1863" w14:textId="77777777" w:rsidR="00440AFF" w:rsidRDefault="00440AFF"/>
                        <w:p w14:paraId="77A38386" w14:textId="77777777" w:rsidR="00440AFF" w:rsidRDefault="00440AFF">
                          <w:pPr>
                            <w:rPr>
                              <w:color w:val="333333"/>
                            </w:rPr>
                          </w:pPr>
                          <w:r>
                            <w:rPr>
                              <w:color w:val="333333"/>
                            </w:rPr>
                            <w:t xml:space="preserve"> ―</w:t>
                          </w:r>
                        </w:p>
                        <w:p w14:paraId="56F9ABBB" w14:textId="77777777" w:rsidR="00440AFF" w:rsidRDefault="00440AF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023FF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-70.9pt;margin-top:137.8pt;width:57.6pt;height:284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" filled="f" stroked="f">
              <v:textbox>
                <w:txbxContent>
                  <w:p w14:paraId="5FA89E3A" w14:textId="77777777" w:rsidR="00440AFF" w:rsidRDefault="00440AFF"/>
                  <w:p w14:paraId="62CAEE36" w14:textId="77777777" w:rsidR="00440AFF" w:rsidRDefault="00440AFF"/>
                  <w:p w14:paraId="1E2170F9" w14:textId="77777777" w:rsidR="00440AFF" w:rsidRDefault="00440AFF"/>
                  <w:p w14:paraId="03F7D4C1" w14:textId="77777777" w:rsidR="00440AFF" w:rsidRDefault="00440AFF"/>
                  <w:p w14:paraId="55A9B0DA" w14:textId="77777777" w:rsidR="00440AFF" w:rsidRDefault="00440AFF"/>
                  <w:p w14:paraId="69F272A2" w14:textId="77777777" w:rsidR="00440AFF" w:rsidRDefault="00440AFF"/>
                  <w:p w14:paraId="1524B015" w14:textId="77777777" w:rsidR="00440AFF" w:rsidRDefault="00440AFF">
                    <w:pPr>
                      <w:rPr>
                        <w:sz w:val="48"/>
                      </w:rPr>
                    </w:pPr>
                  </w:p>
                  <w:p w14:paraId="3B83D971" w14:textId="77777777" w:rsidR="00440AFF" w:rsidRDefault="00440AFF">
                    <w:pPr>
                      <w:rPr>
                        <w:color w:val="333333"/>
                      </w:rPr>
                    </w:pPr>
                    <w:r>
                      <w:rPr>
                        <w:color w:val="333333"/>
                      </w:rPr>
                      <w:t xml:space="preserve"> ―</w:t>
                    </w:r>
                  </w:p>
                  <w:p w14:paraId="4C398649" w14:textId="77777777" w:rsidR="00440AFF" w:rsidRDefault="00440AFF">
                    <w:pPr>
                      <w:rPr>
                        <w:sz w:val="18"/>
                      </w:rPr>
                    </w:pPr>
                  </w:p>
                  <w:p w14:paraId="55E18E3D" w14:textId="77777777" w:rsidR="00440AFF" w:rsidRDefault="00440AFF"/>
                  <w:p w14:paraId="491A8D55" w14:textId="77777777" w:rsidR="00440AFF" w:rsidRDefault="00440AFF"/>
                  <w:p w14:paraId="1AACC12F" w14:textId="77777777" w:rsidR="00440AFF" w:rsidRDefault="00440AFF"/>
                  <w:p w14:paraId="707BF09A" w14:textId="77777777" w:rsidR="00440AFF" w:rsidRDefault="00440AFF"/>
                  <w:p w14:paraId="5DCA3D8D" w14:textId="77777777" w:rsidR="00440AFF" w:rsidRDefault="00440AFF"/>
                  <w:p w14:paraId="32A842EF" w14:textId="77777777" w:rsidR="00440AFF" w:rsidRDefault="00440AFF"/>
                  <w:p w14:paraId="7C1C9633" w14:textId="77777777" w:rsidR="00440AFF" w:rsidRDefault="00440AFF"/>
                  <w:p w14:paraId="6FBB1863" w14:textId="77777777" w:rsidR="00440AFF" w:rsidRDefault="00440AFF"/>
                  <w:p w14:paraId="77A38386" w14:textId="77777777" w:rsidR="00440AFF" w:rsidRDefault="00440AFF">
                    <w:pPr>
                      <w:rPr>
                        <w:color w:val="333333"/>
                      </w:rPr>
                    </w:pPr>
                    <w:r>
                      <w:rPr>
                        <w:color w:val="333333"/>
                      </w:rPr>
                      <w:t xml:space="preserve"> ―</w:t>
                    </w:r>
                  </w:p>
                  <w:p w14:paraId="56F9ABBB" w14:textId="77777777" w:rsidR="00440AFF" w:rsidRDefault="00440AFF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2AB7" w14:textId="77777777" w:rsidR="00440AFF" w:rsidRPr="00B95D5F" w:rsidRDefault="00AC5324" w:rsidP="0066694B">
    <w:pPr>
      <w:pStyle w:val="Header"/>
      <w:tabs>
        <w:tab w:val="clear" w:pos="4536"/>
        <w:tab w:val="clear" w:pos="9072"/>
      </w:tabs>
      <w:ind w:right="-20"/>
      <w:rPr>
        <w:rFonts w:ascii="Palatino Linotype" w:hAnsi="Palatino Linotype"/>
        <w:sz w:val="20"/>
      </w:rPr>
    </w:pPr>
    <w:r>
      <w:rPr>
        <w:rFonts w:ascii="Palatino Linotype" w:hAnsi="Palatino Linotype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213EA085" wp14:editId="7AA0C6F5">
              <wp:simplePos x="0" y="0"/>
              <wp:positionH relativeFrom="column">
                <wp:posOffset>-900430</wp:posOffset>
              </wp:positionH>
              <wp:positionV relativeFrom="paragraph">
                <wp:posOffset>1750060</wp:posOffset>
              </wp:positionV>
              <wp:extent cx="731520" cy="3618865"/>
              <wp:effectExtent l="4445" t="0" r="0" b="3175"/>
              <wp:wrapNone/>
              <wp:docPr id="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1520" cy="3618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66769" w14:textId="77777777" w:rsidR="00440AFF" w:rsidRDefault="00440AFF"/>
                        <w:p w14:paraId="4249F080" w14:textId="77777777" w:rsidR="00440AFF" w:rsidRDefault="00440AFF"/>
                        <w:p w14:paraId="299C31AC" w14:textId="77777777" w:rsidR="00440AFF" w:rsidRDefault="00440AFF"/>
                        <w:p w14:paraId="682A5EC9" w14:textId="77777777" w:rsidR="00440AFF" w:rsidRDefault="00440AFF"/>
                        <w:p w14:paraId="3C8333EA" w14:textId="77777777" w:rsidR="00440AFF" w:rsidRDefault="00440AFF"/>
                        <w:p w14:paraId="106B6B42" w14:textId="77777777" w:rsidR="00440AFF" w:rsidRDefault="00440AFF"/>
                        <w:p w14:paraId="03FE6EE3" w14:textId="77777777" w:rsidR="00440AFF" w:rsidRDefault="00440AFF">
                          <w:pPr>
                            <w:rPr>
                              <w:sz w:val="48"/>
                            </w:rPr>
                          </w:pPr>
                        </w:p>
                        <w:p w14:paraId="52F0BEE0" w14:textId="77777777" w:rsidR="00440AFF" w:rsidRDefault="00440AFF">
                          <w:pPr>
                            <w:rPr>
                              <w:color w:val="333333"/>
                            </w:rPr>
                          </w:pPr>
                          <w:r>
                            <w:rPr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―</w:t>
                          </w:r>
                        </w:p>
                        <w:p w14:paraId="78D76AFE" w14:textId="77777777" w:rsidR="00440AFF" w:rsidRDefault="00440AFF">
                          <w:pPr>
                            <w:rPr>
                              <w:sz w:val="18"/>
                            </w:rPr>
                          </w:pPr>
                        </w:p>
                        <w:p w14:paraId="7B308762" w14:textId="77777777" w:rsidR="00440AFF" w:rsidRDefault="00440AFF"/>
                        <w:p w14:paraId="0FC6B736" w14:textId="77777777" w:rsidR="00440AFF" w:rsidRDefault="00440AFF"/>
                        <w:p w14:paraId="556F48CA" w14:textId="77777777" w:rsidR="00440AFF" w:rsidRDefault="00440AFF"/>
                        <w:p w14:paraId="294853BD" w14:textId="77777777" w:rsidR="00440AFF" w:rsidRDefault="00440AFF"/>
                        <w:p w14:paraId="56C131C8" w14:textId="77777777" w:rsidR="00440AFF" w:rsidRDefault="00440AFF"/>
                        <w:p w14:paraId="4C9FA15E" w14:textId="77777777" w:rsidR="00440AFF" w:rsidRDefault="00440AFF"/>
                        <w:p w14:paraId="22FE7994" w14:textId="77777777" w:rsidR="00440AFF" w:rsidRDefault="00440AFF"/>
                        <w:p w14:paraId="178AE1DC" w14:textId="77777777" w:rsidR="00440AFF" w:rsidRDefault="00440AFF"/>
                        <w:p w14:paraId="46076626" w14:textId="77777777" w:rsidR="00440AFF" w:rsidRDefault="00440AFF">
                          <w:pPr>
                            <w:rPr>
                              <w:color w:val="333333"/>
                            </w:rPr>
                          </w:pPr>
                          <w:r>
                            <w:rPr>
                              <w:color w:val="333333"/>
                            </w:rPr>
                            <w:t xml:space="preserve"> ―</w:t>
                          </w:r>
                        </w:p>
                        <w:p w14:paraId="24E6A69C" w14:textId="77777777" w:rsidR="00440AFF" w:rsidRDefault="00440AF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3EA08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style="position:absolute;margin-left:-70.9pt;margin-top:137.8pt;width:57.6pt;height:284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" o:allowincell="f" filled="f" stroked="f">
              <v:textbox>
                <w:txbxContent>
                  <w:p w14:paraId="3ED66769" w14:textId="77777777" w:rsidR="00440AFF" w:rsidRDefault="00440AFF"/>
                  <w:p w14:paraId="4249F080" w14:textId="77777777" w:rsidR="00440AFF" w:rsidRDefault="00440AFF"/>
                  <w:p w14:paraId="299C31AC" w14:textId="77777777" w:rsidR="00440AFF" w:rsidRDefault="00440AFF"/>
                  <w:p w14:paraId="682A5EC9" w14:textId="77777777" w:rsidR="00440AFF" w:rsidRDefault="00440AFF"/>
                  <w:p w14:paraId="3C8333EA" w14:textId="77777777" w:rsidR="00440AFF" w:rsidRDefault="00440AFF"/>
                  <w:p w14:paraId="106B6B42" w14:textId="77777777" w:rsidR="00440AFF" w:rsidRDefault="00440AFF"/>
                  <w:p w14:paraId="03FE6EE3" w14:textId="77777777" w:rsidR="00440AFF" w:rsidRDefault="00440AFF">
                    <w:pPr>
                      <w:rPr>
                        <w:sz w:val="48"/>
                      </w:rPr>
                    </w:pPr>
                  </w:p>
                  <w:p w14:paraId="52F0BEE0" w14:textId="77777777" w:rsidR="00440AFF" w:rsidRDefault="00440AFF">
                    <w:pPr>
                      <w:rPr>
                        <w:color w:val="333333"/>
                      </w:rPr>
                    </w:pPr>
                    <w:r>
                      <w:rPr>
                        <w:color w:val="333333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―</w:t>
                    </w:r>
                  </w:p>
                  <w:p w14:paraId="78D76AFE" w14:textId="77777777" w:rsidR="00440AFF" w:rsidRDefault="00440AFF">
                    <w:pPr>
                      <w:rPr>
                        <w:sz w:val="18"/>
                      </w:rPr>
                    </w:pPr>
                  </w:p>
                  <w:p w14:paraId="7B308762" w14:textId="77777777" w:rsidR="00440AFF" w:rsidRDefault="00440AFF"/>
                  <w:p w14:paraId="0FC6B736" w14:textId="77777777" w:rsidR="00440AFF" w:rsidRDefault="00440AFF"/>
                  <w:p w14:paraId="556F48CA" w14:textId="77777777" w:rsidR="00440AFF" w:rsidRDefault="00440AFF"/>
                  <w:p w14:paraId="294853BD" w14:textId="77777777" w:rsidR="00440AFF" w:rsidRDefault="00440AFF"/>
                  <w:p w14:paraId="56C131C8" w14:textId="77777777" w:rsidR="00440AFF" w:rsidRDefault="00440AFF"/>
                  <w:p w14:paraId="4C9FA15E" w14:textId="77777777" w:rsidR="00440AFF" w:rsidRDefault="00440AFF"/>
                  <w:p w14:paraId="22FE7994" w14:textId="77777777" w:rsidR="00440AFF" w:rsidRDefault="00440AFF"/>
                  <w:p w14:paraId="178AE1DC" w14:textId="77777777" w:rsidR="00440AFF" w:rsidRDefault="00440AFF"/>
                  <w:p w14:paraId="46076626" w14:textId="77777777" w:rsidR="00440AFF" w:rsidRDefault="00440AFF">
                    <w:pPr>
                      <w:rPr>
                        <w:color w:val="333333"/>
                      </w:rPr>
                    </w:pPr>
                    <w:r>
                      <w:rPr>
                        <w:color w:val="333333"/>
                      </w:rPr>
                      <w:t xml:space="preserve"> ―</w:t>
                    </w:r>
                  </w:p>
                  <w:p w14:paraId="24E6A69C" w14:textId="77777777" w:rsidR="00440AFF" w:rsidRDefault="00440AFF"/>
                </w:txbxContent>
              </v:textbox>
            </v:shape>
          </w:pict>
        </mc:Fallback>
      </mc:AlternateContent>
    </w:r>
    <w:r>
      <w:rPr>
        <w:rFonts w:ascii="Palatino Linotype" w:hAnsi="Palatino Linotype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1" locked="1" layoutInCell="1" allowOverlap="0" wp14:anchorId="04FDB180" wp14:editId="138F1ECB">
              <wp:simplePos x="0" y="0"/>
              <wp:positionH relativeFrom="page">
                <wp:posOffset>5941060</wp:posOffset>
              </wp:positionH>
              <wp:positionV relativeFrom="page">
                <wp:posOffset>1764030</wp:posOffset>
              </wp:positionV>
              <wp:extent cx="1555115" cy="8583295"/>
              <wp:effectExtent l="0" t="1905" r="0" b="0"/>
              <wp:wrapTight wrapText="bothSides">
                <wp:wrapPolygon edited="0">
                  <wp:start x="-185" y="0"/>
                  <wp:lineTo x="-185" y="21600"/>
                  <wp:lineTo x="21785" y="21600"/>
                  <wp:lineTo x="21785" y="0"/>
                  <wp:lineTo x="-185" y="0"/>
                </wp:wrapPolygon>
              </wp:wrapTight>
              <wp:docPr id="3" name="Text Box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555115" cy="8583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028F82" w14:textId="77777777" w:rsidR="00440AFF" w:rsidRPr="004073EC" w:rsidRDefault="00440AFF">
                          <w:pPr>
                            <w:autoSpaceDE w:val="0"/>
                            <w:autoSpaceDN w:val="0"/>
                            <w:adjustRightInd w:val="0"/>
                            <w:spacing w:line="240" w:lineRule="exact"/>
                            <w:rPr>
                              <w:rFonts w:ascii="Arial Narrow" w:hAnsi="Arial Narrow"/>
                              <w:sz w:val="18"/>
                              <w:szCs w:val="8"/>
                              <w:lang w:val="en-US"/>
                            </w:rPr>
                          </w:pPr>
                        </w:p>
                        <w:p w14:paraId="504856E7" w14:textId="77777777" w:rsidR="00440AFF" w:rsidRPr="00B95D5F" w:rsidRDefault="00440AFF">
                          <w:pPr>
                            <w:autoSpaceDE w:val="0"/>
                            <w:autoSpaceDN w:val="0"/>
                            <w:adjustRightInd w:val="0"/>
                            <w:spacing w:line="240" w:lineRule="exact"/>
                            <w:rPr>
                              <w:rFonts w:ascii="Palatino Linotype" w:hAnsi="Palatino Linotype"/>
                              <w:sz w:val="18"/>
                              <w:szCs w:val="8"/>
                              <w:lang w:val="en-US"/>
                            </w:rPr>
                          </w:pPr>
                        </w:p>
                        <w:p w14:paraId="023AAC52" w14:textId="77777777" w:rsidR="00440AFF" w:rsidRPr="008F4EF1" w:rsidRDefault="00B95D5F">
                          <w:pPr>
                            <w:pStyle w:val="Heading2"/>
                            <w:rPr>
                              <w:rFonts w:ascii="Palatino Linotype" w:hAnsi="Palatino Linotype"/>
                              <w:sz w:val="18"/>
                            </w:rPr>
                          </w:pPr>
                          <w:r w:rsidRPr="008F4EF1">
                            <w:rPr>
                              <w:rFonts w:ascii="Palatino Linotype" w:hAnsi="Palatino Linotype"/>
                              <w:sz w:val="18"/>
                            </w:rPr>
                            <w:t>Daniel Parra</w:t>
                          </w:r>
                        </w:p>
                        <w:p w14:paraId="1FF17572" w14:textId="72C3B620" w:rsidR="0066694B" w:rsidRPr="008F4EF1" w:rsidRDefault="008F4EF1" w:rsidP="0066694B">
                          <w:pPr>
                            <w:pStyle w:val="Heading2"/>
                            <w:spacing w:line="220" w:lineRule="exact"/>
                            <w:rPr>
                              <w:rFonts w:ascii="Palatino Linotype" w:hAnsi="Palatino Linotype"/>
                              <w:b w:val="0"/>
                              <w:color w:val="auto"/>
                              <w:lang w:val="es-CO"/>
                            </w:rPr>
                          </w:pPr>
                          <w:r w:rsidRPr="008F4EF1">
                            <w:rPr>
                              <w:rFonts w:ascii="Palatino Linotype" w:hAnsi="Palatino Linotype"/>
                              <w:b w:val="0"/>
                              <w:color w:val="auto"/>
                              <w:lang w:val="es-CO"/>
                            </w:rPr>
                            <w:t>Pontificia Universidad Javeriana</w:t>
                          </w:r>
                        </w:p>
                        <w:p w14:paraId="16042E59" w14:textId="77777777" w:rsidR="008F4EF1" w:rsidRDefault="008F4EF1">
                          <w:pPr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</w:pPr>
                          <w:r w:rsidRPr="008F4EF1"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 xml:space="preserve">Cra. 7 </w:t>
                          </w:r>
                          <w:proofErr w:type="gramStart"/>
                          <w:r w:rsidRPr="008F4EF1"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>No</w:t>
                          </w:r>
                          <w:proofErr w:type="gramEnd"/>
                          <w:r w:rsidRPr="008F4EF1"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 xml:space="preserve">. 40B – </w:t>
                          </w:r>
                          <w:r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>3</w:t>
                          </w:r>
                          <w:r w:rsidRPr="008F4EF1"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>6</w:t>
                          </w:r>
                          <w:r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 xml:space="preserve"> </w:t>
                          </w:r>
                        </w:p>
                        <w:p w14:paraId="1AEC37E3" w14:textId="686AE23A" w:rsidR="00440AFF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  <w:r>
                            <w:rPr>
                              <w:rFonts w:ascii="Palatino Linotype" w:hAnsi="Palatino Linotype"/>
                              <w:bCs/>
                              <w:sz w:val="15"/>
                              <w:szCs w:val="8"/>
                              <w:lang w:val="es-CO"/>
                            </w:rPr>
                            <w:t xml:space="preserve">Bogota D.C. </w:t>
                          </w:r>
                          <w:hyperlink r:id="rId1" w:history="1">
                            <w:r w:rsidRPr="007C3D13">
                              <w:rPr>
                                <w:rStyle w:val="Hyperlink"/>
                                <w:rFonts w:ascii="Palatino Linotype" w:hAnsi="Palatino Linotype"/>
                                <w:sz w:val="15"/>
                                <w:lang w:val="es-CO"/>
                              </w:rPr>
                              <w:t>danielfparrra@javeriana.edu.co</w:t>
                            </w:r>
                          </w:hyperlink>
                        </w:p>
                        <w:p w14:paraId="0B2026CD" w14:textId="6775AEB9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28BCDF60" w14:textId="70D23C7D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4C6786B7" w14:textId="3AA7E556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5615D953" w14:textId="1F3F3120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564C68A6" w14:textId="4C5781D8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541D17A1" w14:textId="7B20655C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24DD6D84" w14:textId="5DBF146D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067F91A3" w14:textId="6702CD3D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718891BF" w14:textId="1F4C3E81" w:rsid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4B06A6EA" w14:textId="77777777" w:rsidR="008F4EF1" w:rsidRPr="008F4EF1" w:rsidRDefault="008F4EF1">
                          <w:pPr>
                            <w:rPr>
                              <w:rFonts w:ascii="Palatino Linotype" w:hAnsi="Palatino Linotype"/>
                              <w:sz w:val="15"/>
                              <w:lang w:val="es-CO"/>
                            </w:rPr>
                          </w:pPr>
                        </w:p>
                        <w:p w14:paraId="7328BFD3" w14:textId="77777777" w:rsidR="00440AFF" w:rsidRPr="008F4EF1" w:rsidRDefault="00440AFF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7D5402FA" w14:textId="77777777" w:rsidR="00440AFF" w:rsidRPr="008F4EF1" w:rsidRDefault="00440AFF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1B031E71" w14:textId="77777777" w:rsidR="00440AFF" w:rsidRPr="008F4EF1" w:rsidRDefault="00440AFF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 Narrow" w:hAnsi="Arial Narrow"/>
                              <w:sz w:val="16"/>
                              <w:szCs w:val="20"/>
                              <w:lang w:val="es-CO"/>
                            </w:rPr>
                          </w:pPr>
                        </w:p>
                        <w:p w14:paraId="61B3A4FF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3CDC392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7D49852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1E46B4A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72F4C621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361CE6F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4A394846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12967801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31867849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EC14BA9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8803C48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A955E3C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F4D19F6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BE9B701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101E6387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78DCF46D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F99F740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0AF439D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EC1D76B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D72079A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A9A6FB9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61BCB857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1FF8BAEC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427B6FE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2A3FE26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0859C369" w14:textId="658121FA" w:rsidR="00440AFF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6015DFF" w14:textId="1D7FC1E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93D77BB" w14:textId="5627141A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43B1B1D" w14:textId="5A8BF01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5858F6C" w14:textId="2FDBF482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43FE3A3" w14:textId="420CB7D6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CF55B7D" w14:textId="6BC3C6F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0B3E131" w14:textId="1FD30652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DA63261" w14:textId="6BE7B516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31B04F4" w14:textId="2E99D723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EDF3307" w14:textId="33B5812A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528F821" w14:textId="1FC3FBF5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CA5A40C" w14:textId="3993231F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CB73008" w14:textId="7ABA7F9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FBDB824" w14:textId="0C4E39B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007CB09" w14:textId="3604F7A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79DA445" w14:textId="75B3ECC4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28F053B" w14:textId="13C85CD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089D49C5" w14:textId="1523B282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583D196" w14:textId="7D0C2F58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7814A96" w14:textId="16175401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7FE7957" w14:textId="1881C351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52EC38E" w14:textId="2E11033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DB52CA5" w14:textId="0A7EA3B7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75B5AEE" w14:textId="46BC1FD2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3A1DA071" w14:textId="1DA0F122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24F7646" w14:textId="7D793BDC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EFA5E5C" w14:textId="5602B794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41497F88" w14:textId="3BAE6B49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2D56920F" w14:textId="6D2E0850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1A01CE1D" w14:textId="524CFB7C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6E58B2CA" w14:textId="5BCFDB0E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501382AC" w14:textId="1788F17B" w:rsid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BA4ABDC" w14:textId="77777777" w:rsidR="008F4EF1" w:rsidRPr="008F4EF1" w:rsidRDefault="008F4EF1" w:rsidP="008F4EF1">
                          <w:pPr>
                            <w:rPr>
                              <w:lang w:val="es-CO"/>
                            </w:rPr>
                          </w:pPr>
                        </w:p>
                        <w:p w14:paraId="76AA512F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7EF96132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4012B55F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28C4E13E" w14:textId="77777777" w:rsidR="00440AFF" w:rsidRPr="008F4EF1" w:rsidRDefault="00440AFF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2401D84C" w14:textId="77777777" w:rsidR="00440AFF" w:rsidRPr="008F4EF1" w:rsidRDefault="00440AFF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5D3AE1A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54CB1B1F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EDC61E3" w14:textId="77777777" w:rsidR="00440AFF" w:rsidRPr="008F4EF1" w:rsidRDefault="00440AFF">
                          <w:pPr>
                            <w:pStyle w:val="Heading2"/>
                            <w:rPr>
                              <w:rFonts w:ascii="Arial Narrow" w:hAnsi="Arial Narrow"/>
                              <w:b w:val="0"/>
                              <w:bCs w:val="0"/>
                              <w:color w:val="auto"/>
                              <w:sz w:val="16"/>
                              <w:lang w:val="es-CO"/>
                            </w:rPr>
                          </w:pPr>
                        </w:p>
                        <w:p w14:paraId="37A3EAFA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267A446D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3B9FC7A4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BBAA156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41CC5A60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57B3F1B6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2D4CAEFB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1E1A12E" w14:textId="77777777" w:rsidR="006A7CD3" w:rsidRPr="008F4EF1" w:rsidRDefault="006A7CD3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77F16548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2C779DD" w14:textId="77777777" w:rsidR="00440AFF" w:rsidRPr="008F4EF1" w:rsidRDefault="00440AFF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399ACCC2" w14:textId="77777777" w:rsidR="00CE4EEB" w:rsidRPr="008F4EF1" w:rsidRDefault="00CE4EEB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02ADEE2C" w14:textId="77777777" w:rsidR="00CE4EEB" w:rsidRPr="008F4EF1" w:rsidRDefault="00CE4EEB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596C13C" w14:textId="77777777" w:rsidR="00CE4EEB" w:rsidRPr="008F4EF1" w:rsidRDefault="00CE4EEB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637FFDED" w14:textId="77777777" w:rsidR="00CE4EEB" w:rsidRPr="008F4EF1" w:rsidRDefault="00CE4EEB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  <w:p w14:paraId="403D69DB" w14:textId="77777777" w:rsidR="00CE4EEB" w:rsidRPr="008F4EF1" w:rsidRDefault="00CE4EEB">
                          <w:pPr>
                            <w:rPr>
                              <w:rFonts w:ascii="Arial Narrow" w:hAnsi="Arial Narrow"/>
                              <w:sz w:val="16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DB180" id="_x0000_s1030" type="#_x0000_t202" style="position:absolute;margin-left:467.8pt;margin-top:138.9pt;width:122.45pt;height:675.8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" o:allowoverlap="f" filled="f" stroked="f">
              <o:lock v:ext="edit" aspectratio="t"/>
              <v:textbox inset="0,0,0,0">
                <w:txbxContent>
                  <w:p w14:paraId="6F028F82" w14:textId="77777777" w:rsidR="00440AFF" w:rsidRPr="004073EC" w:rsidRDefault="00440AFF">
                    <w:pPr>
                      <w:autoSpaceDE w:val="0"/>
                      <w:autoSpaceDN w:val="0"/>
                      <w:adjustRightInd w:val="0"/>
                      <w:spacing w:line="240" w:lineRule="exact"/>
                      <w:rPr>
                        <w:rFonts w:ascii="Arial Narrow" w:hAnsi="Arial Narrow"/>
                        <w:sz w:val="18"/>
                        <w:szCs w:val="8"/>
                        <w:lang w:val="en-US"/>
                      </w:rPr>
                    </w:pPr>
                  </w:p>
                  <w:p w14:paraId="504856E7" w14:textId="77777777" w:rsidR="00440AFF" w:rsidRPr="00B95D5F" w:rsidRDefault="00440AFF">
                    <w:pPr>
                      <w:autoSpaceDE w:val="0"/>
                      <w:autoSpaceDN w:val="0"/>
                      <w:adjustRightInd w:val="0"/>
                      <w:spacing w:line="240" w:lineRule="exact"/>
                      <w:rPr>
                        <w:rFonts w:ascii="Palatino Linotype" w:hAnsi="Palatino Linotype"/>
                        <w:sz w:val="18"/>
                        <w:szCs w:val="8"/>
                        <w:lang w:val="en-US"/>
                      </w:rPr>
                    </w:pPr>
                  </w:p>
                  <w:p w14:paraId="023AAC52" w14:textId="77777777" w:rsidR="00440AFF" w:rsidRPr="008F4EF1" w:rsidRDefault="00B95D5F">
                    <w:pPr>
                      <w:pStyle w:val="Heading2"/>
                      <w:rPr>
                        <w:rFonts w:ascii="Palatino Linotype" w:hAnsi="Palatino Linotype"/>
                        <w:sz w:val="18"/>
                      </w:rPr>
                    </w:pPr>
                    <w:r w:rsidRPr="008F4EF1">
                      <w:rPr>
                        <w:rFonts w:ascii="Palatino Linotype" w:hAnsi="Palatino Linotype"/>
                        <w:sz w:val="18"/>
                      </w:rPr>
                      <w:t>Daniel Parra</w:t>
                    </w:r>
                  </w:p>
                  <w:p w14:paraId="1FF17572" w14:textId="72C3B620" w:rsidR="0066694B" w:rsidRPr="008F4EF1" w:rsidRDefault="008F4EF1" w:rsidP="0066694B">
                    <w:pPr>
                      <w:pStyle w:val="Heading2"/>
                      <w:spacing w:line="220" w:lineRule="exact"/>
                      <w:rPr>
                        <w:rFonts w:ascii="Palatino Linotype" w:hAnsi="Palatino Linotype"/>
                        <w:b w:val="0"/>
                        <w:color w:val="auto"/>
                        <w:lang w:val="es-CO"/>
                      </w:rPr>
                    </w:pPr>
                    <w:r w:rsidRPr="008F4EF1">
                      <w:rPr>
                        <w:rFonts w:ascii="Palatino Linotype" w:hAnsi="Palatino Linotype"/>
                        <w:b w:val="0"/>
                        <w:color w:val="auto"/>
                        <w:lang w:val="es-CO"/>
                      </w:rPr>
                      <w:t>Pontificia Universidad Javeriana</w:t>
                    </w:r>
                  </w:p>
                  <w:p w14:paraId="16042E59" w14:textId="77777777" w:rsidR="008F4EF1" w:rsidRDefault="008F4EF1">
                    <w:pPr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</w:pPr>
                    <w:r w:rsidRPr="008F4EF1"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 xml:space="preserve">Cra. 7 </w:t>
                    </w:r>
                    <w:proofErr w:type="gramStart"/>
                    <w:r w:rsidRPr="008F4EF1"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>No</w:t>
                    </w:r>
                    <w:proofErr w:type="gramEnd"/>
                    <w:r w:rsidRPr="008F4EF1"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 xml:space="preserve">. 40B – </w:t>
                    </w:r>
                    <w:r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>3</w:t>
                    </w:r>
                    <w:r w:rsidRPr="008F4EF1"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>6</w:t>
                    </w:r>
                    <w:r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 xml:space="preserve"> </w:t>
                    </w:r>
                  </w:p>
                  <w:p w14:paraId="1AEC37E3" w14:textId="686AE23A" w:rsidR="00440AFF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  <w:r>
                      <w:rPr>
                        <w:rFonts w:ascii="Palatino Linotype" w:hAnsi="Palatino Linotype"/>
                        <w:bCs/>
                        <w:sz w:val="15"/>
                        <w:szCs w:val="8"/>
                        <w:lang w:val="es-CO"/>
                      </w:rPr>
                      <w:t xml:space="preserve">Bogota D.C. </w:t>
                    </w:r>
                    <w:hyperlink r:id="rId2" w:history="1">
                      <w:r w:rsidRPr="007C3D13">
                        <w:rPr>
                          <w:rStyle w:val="Hyperlink"/>
                          <w:rFonts w:ascii="Palatino Linotype" w:hAnsi="Palatino Linotype"/>
                          <w:sz w:val="15"/>
                          <w:lang w:val="es-CO"/>
                        </w:rPr>
                        <w:t>danielfparrra@javeriana.edu.co</w:t>
                      </w:r>
                    </w:hyperlink>
                  </w:p>
                  <w:p w14:paraId="0B2026CD" w14:textId="6775AEB9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28BCDF60" w14:textId="70D23C7D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4C6786B7" w14:textId="3AA7E556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5615D953" w14:textId="1F3F3120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564C68A6" w14:textId="4C5781D8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541D17A1" w14:textId="7B20655C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24DD6D84" w14:textId="5DBF146D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067F91A3" w14:textId="6702CD3D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718891BF" w14:textId="1F4C3E81" w:rsid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4B06A6EA" w14:textId="77777777" w:rsidR="008F4EF1" w:rsidRPr="008F4EF1" w:rsidRDefault="008F4EF1">
                    <w:pPr>
                      <w:rPr>
                        <w:rFonts w:ascii="Palatino Linotype" w:hAnsi="Palatino Linotype"/>
                        <w:sz w:val="15"/>
                        <w:lang w:val="es-CO"/>
                      </w:rPr>
                    </w:pPr>
                  </w:p>
                  <w:p w14:paraId="7328BFD3" w14:textId="77777777" w:rsidR="00440AFF" w:rsidRPr="008F4EF1" w:rsidRDefault="00440AFF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7D5402FA" w14:textId="77777777" w:rsidR="00440AFF" w:rsidRPr="008F4EF1" w:rsidRDefault="00440AFF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1B031E71" w14:textId="77777777" w:rsidR="00440AFF" w:rsidRPr="008F4EF1" w:rsidRDefault="00440AFF">
                    <w:pPr>
                      <w:autoSpaceDE w:val="0"/>
                      <w:autoSpaceDN w:val="0"/>
                      <w:adjustRightInd w:val="0"/>
                      <w:rPr>
                        <w:rFonts w:ascii="Arial Narrow" w:hAnsi="Arial Narrow"/>
                        <w:sz w:val="16"/>
                        <w:szCs w:val="20"/>
                        <w:lang w:val="es-CO"/>
                      </w:rPr>
                    </w:pPr>
                  </w:p>
                  <w:p w14:paraId="61B3A4FF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3CDC392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7D49852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1E46B4A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72F4C621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361CE6F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4A394846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12967801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31867849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EC14BA9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8803C48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A955E3C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F4D19F6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BE9B701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101E6387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78DCF46D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F99F740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0AF439D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EC1D76B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D72079A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A9A6FB9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61BCB857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1FF8BAEC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427B6FE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2A3FE26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0859C369" w14:textId="658121FA" w:rsidR="00440AFF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6015DFF" w14:textId="1D7FC1E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93D77BB" w14:textId="5627141A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43B1B1D" w14:textId="5A8BF01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5858F6C" w14:textId="2FDBF482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43FE3A3" w14:textId="420CB7D6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CF55B7D" w14:textId="6BC3C6F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0B3E131" w14:textId="1FD30652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DA63261" w14:textId="6BE7B516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31B04F4" w14:textId="2E99D723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EDF3307" w14:textId="33B5812A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528F821" w14:textId="1FC3FBF5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CA5A40C" w14:textId="3993231F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CB73008" w14:textId="7ABA7F9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FBDB824" w14:textId="0C4E39B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007CB09" w14:textId="3604F7A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79DA445" w14:textId="75B3ECC4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28F053B" w14:textId="13C85CD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089D49C5" w14:textId="1523B282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583D196" w14:textId="7D0C2F58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7814A96" w14:textId="16175401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7FE7957" w14:textId="1881C351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52EC38E" w14:textId="2E11033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DB52CA5" w14:textId="0A7EA3B7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75B5AEE" w14:textId="46BC1FD2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3A1DA071" w14:textId="1DA0F122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24F7646" w14:textId="7D793BDC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EFA5E5C" w14:textId="5602B794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41497F88" w14:textId="3BAE6B49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2D56920F" w14:textId="6D2E0850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1A01CE1D" w14:textId="524CFB7C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6E58B2CA" w14:textId="5BCFDB0E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501382AC" w14:textId="1788F17B" w:rsid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BA4ABDC" w14:textId="77777777" w:rsidR="008F4EF1" w:rsidRPr="008F4EF1" w:rsidRDefault="008F4EF1" w:rsidP="008F4EF1">
                    <w:pPr>
                      <w:rPr>
                        <w:lang w:val="es-CO"/>
                      </w:rPr>
                    </w:pPr>
                  </w:p>
                  <w:p w14:paraId="76AA512F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7EF96132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4012B55F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28C4E13E" w14:textId="77777777" w:rsidR="00440AFF" w:rsidRPr="008F4EF1" w:rsidRDefault="00440AFF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2401D84C" w14:textId="77777777" w:rsidR="00440AFF" w:rsidRPr="008F4EF1" w:rsidRDefault="00440AFF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5D3AE1A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54CB1B1F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EDC61E3" w14:textId="77777777" w:rsidR="00440AFF" w:rsidRPr="008F4EF1" w:rsidRDefault="00440AFF">
                    <w:pPr>
                      <w:pStyle w:val="Heading2"/>
                      <w:rPr>
                        <w:rFonts w:ascii="Arial Narrow" w:hAnsi="Arial Narrow"/>
                        <w:b w:val="0"/>
                        <w:bCs w:val="0"/>
                        <w:color w:val="auto"/>
                        <w:sz w:val="16"/>
                        <w:lang w:val="es-CO"/>
                      </w:rPr>
                    </w:pPr>
                  </w:p>
                  <w:p w14:paraId="37A3EAFA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267A446D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3B9FC7A4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BBAA156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41CC5A60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57B3F1B6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2D4CAEFB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1E1A12E" w14:textId="77777777" w:rsidR="006A7CD3" w:rsidRPr="008F4EF1" w:rsidRDefault="006A7CD3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77F16548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2C779DD" w14:textId="77777777" w:rsidR="00440AFF" w:rsidRPr="008F4EF1" w:rsidRDefault="00440AFF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399ACCC2" w14:textId="77777777" w:rsidR="00CE4EEB" w:rsidRPr="008F4EF1" w:rsidRDefault="00CE4EEB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02ADEE2C" w14:textId="77777777" w:rsidR="00CE4EEB" w:rsidRPr="008F4EF1" w:rsidRDefault="00CE4EEB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596C13C" w14:textId="77777777" w:rsidR="00CE4EEB" w:rsidRPr="008F4EF1" w:rsidRDefault="00CE4EEB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637FFDED" w14:textId="77777777" w:rsidR="00CE4EEB" w:rsidRPr="008F4EF1" w:rsidRDefault="00CE4EEB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  <w:p w14:paraId="403D69DB" w14:textId="77777777" w:rsidR="00CE4EEB" w:rsidRPr="008F4EF1" w:rsidRDefault="00CE4EEB">
                    <w:pPr>
                      <w:rPr>
                        <w:rFonts w:ascii="Arial Narrow" w:hAnsi="Arial Narrow"/>
                        <w:sz w:val="16"/>
                        <w:lang w:val="es-CO"/>
                      </w:rPr>
                    </w:pP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  <w:r>
      <w:rPr>
        <w:rFonts w:ascii="Palatino Linotype" w:hAnsi="Palatino Linotype"/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6704" behindDoc="1" locked="1" layoutInCell="1" allowOverlap="0" wp14:anchorId="749D1A6C" wp14:editId="5F2494ED">
              <wp:simplePos x="0" y="0"/>
              <wp:positionH relativeFrom="page">
                <wp:posOffset>3474085</wp:posOffset>
              </wp:positionH>
              <wp:positionV relativeFrom="page">
                <wp:posOffset>1090930</wp:posOffset>
              </wp:positionV>
              <wp:extent cx="2329815" cy="228600"/>
              <wp:effectExtent l="0" t="0" r="13335" b="0"/>
              <wp:wrapTight wrapText="bothSides">
                <wp:wrapPolygon edited="0">
                  <wp:start x="0" y="0"/>
                  <wp:lineTo x="0" y="19800"/>
                  <wp:lineTo x="21547" y="19800"/>
                  <wp:lineTo x="21547" y="0"/>
                  <wp:lineTo x="0" y="0"/>
                </wp:wrapPolygon>
              </wp:wrapTight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981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F3E896" w14:textId="4287F8C9" w:rsidR="000342D4" w:rsidRPr="008F4EF1" w:rsidRDefault="00F664BC" w:rsidP="00B9623E">
                          <w:pPr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</w:pPr>
                          <w:r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455617"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 xml:space="preserve">         </w:t>
                          </w:r>
                          <w:r w:rsidR="000342D4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ab/>
                          </w:r>
                          <w:r w:rsidR="000342D4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ab/>
                          </w:r>
                          <w:r w:rsidR="00455617"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B</w:t>
                          </w:r>
                          <w:r w:rsidR="008F4EF1"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ogotá</w:t>
                          </w:r>
                          <w:r w:rsidR="0066694B" w:rsidRPr="008F4EF1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,</w:t>
                          </w:r>
                          <w:r w:rsidR="002473F5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 xml:space="preserve"> May</w:t>
                          </w:r>
                          <w:r w:rsidR="000342D4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2473F5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26</w:t>
                          </w:r>
                          <w:r w:rsidR="000342D4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, 202</w:t>
                          </w:r>
                          <w:r w:rsidR="002473F5">
                            <w:rPr>
                              <w:rFonts w:ascii="Palatino Linotype" w:hAnsi="Palatino Linotype" w:cs="Arial"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9D1A6C" id="_x0000_s1031" type="#_x0000_t202" style="position:absolute;margin-left:273.55pt;margin-top:85.9pt;width:183.45pt;height:18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" o:allowoverlap="f" filled="f" stroked="f">
              <v:textbox inset="0,0,0,0">
                <w:txbxContent>
                  <w:p w14:paraId="38F3E896" w14:textId="4287F8C9" w:rsidR="000342D4" w:rsidRPr="008F4EF1" w:rsidRDefault="00F664BC" w:rsidP="00B9623E">
                    <w:pPr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</w:pPr>
                    <w:r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="00455617"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 xml:space="preserve">         </w:t>
                    </w:r>
                    <w:r w:rsidR="000342D4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ab/>
                    </w:r>
                    <w:r w:rsidR="000342D4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ab/>
                    </w:r>
                    <w:r w:rsidR="00455617"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B</w:t>
                    </w:r>
                    <w:r w:rsidR="008F4EF1"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ogotá</w:t>
                    </w:r>
                    <w:r w:rsidR="0066694B" w:rsidRPr="008F4EF1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,</w:t>
                    </w:r>
                    <w:r w:rsidR="002473F5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 xml:space="preserve"> May</w:t>
                    </w:r>
                    <w:r w:rsidR="000342D4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 xml:space="preserve"> </w:t>
                    </w:r>
                    <w:r w:rsidR="002473F5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26</w:t>
                    </w:r>
                    <w:r w:rsidR="000342D4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, 202</w:t>
                    </w:r>
                    <w:r w:rsidR="002473F5">
                      <w:rPr>
                        <w:rFonts w:ascii="Palatino Linotype" w:hAnsi="Palatino Linotype" w:cs="Arial"/>
                        <w:sz w:val="22"/>
                        <w:szCs w:val="22"/>
                        <w:lang w:val="en-US"/>
                      </w:rPr>
                      <w:t>6</w:t>
                    </w: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  <w:r>
      <w:rPr>
        <w:rFonts w:ascii="Palatino Linotype" w:hAnsi="Palatino Linotype"/>
        <w:noProof/>
        <w:sz w:val="20"/>
        <w:lang w:val="en-US" w:eastAsia="en-US"/>
      </w:rPr>
      <mc:AlternateContent>
        <mc:Choice Requires="wps">
          <w:drawing>
            <wp:anchor distT="0" distB="0" distL="36195" distR="36195" simplePos="0" relativeHeight="251655680" behindDoc="0" locked="1" layoutInCell="1" allowOverlap="0" wp14:anchorId="3C56CAC3" wp14:editId="68AD66F7">
              <wp:simplePos x="0" y="0"/>
              <wp:positionH relativeFrom="page">
                <wp:posOffset>907415</wp:posOffset>
              </wp:positionH>
              <wp:positionV relativeFrom="page">
                <wp:posOffset>1825625</wp:posOffset>
              </wp:positionV>
              <wp:extent cx="2350135" cy="130810"/>
              <wp:effectExtent l="2540" t="0" r="0" b="0"/>
              <wp:wrapTight wrapText="bothSides">
                <wp:wrapPolygon edited="0">
                  <wp:start x="-187" y="0"/>
                  <wp:lineTo x="-187" y="21600"/>
                  <wp:lineTo x="21787" y="21600"/>
                  <wp:lineTo x="21787" y="0"/>
                  <wp:lineTo x="-187" y="0"/>
                </wp:wrapPolygon>
              </wp:wrapTight>
              <wp:docPr id="1" name="Text Box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350135" cy="130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DD297" w14:textId="77777777" w:rsidR="00440AFF" w:rsidRDefault="00440AFF">
                          <w:pPr>
                            <w:pStyle w:val="Heading6"/>
                            <w:rPr>
                              <w:rFonts w:ascii="Arial Narrow" w:hAnsi="Arial Narrow"/>
                              <w:b w:val="0"/>
                              <w:bCs w:val="0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56CAC3" id="Text Box 2" o:spid="_x0000_s1032" type="#_x0000_t202" style="position:absolute;margin-left:71.45pt;margin-top:143.75pt;width:185.05pt;height:10.3pt;z-index:251655680;visibility:visible;mso-wrap-style:square;mso-width-percent:0;mso-height-percent:0;mso-wrap-distance-left:2.85pt;mso-wrap-distance-top:0;mso-wrap-distance-right:2.8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" o:allowoverlap="f" filled="f" stroked="f">
              <o:lock v:ext="edit" aspectratio="t"/>
              <v:textbox inset="0,0,0,0">
                <w:txbxContent>
                  <w:p w14:paraId="20ADD297" w14:textId="77777777" w:rsidR="00440AFF" w:rsidRDefault="00440AFF">
                    <w:pPr>
                      <w:pStyle w:val="Heading6"/>
                      <w:rPr>
                        <w:rFonts w:ascii="Arial Narrow" w:hAnsi="Arial Narrow"/>
                        <w:b w:val="0"/>
                        <w:bCs w:val="0"/>
                        <w:sz w:val="14"/>
                      </w:rPr>
                    </w:pPr>
                  </w:p>
                </w:txbxContent>
              </v:textbox>
              <w10:wrap type="tight"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A0361"/>
    <w:multiLevelType w:val="hybridMultilevel"/>
    <w:tmpl w:val="26063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02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YwtDAzMjIxMDA1MDFT0lEKTi0uzszPAykwqQUA3SVtnywAAAA="/>
  </w:docVars>
  <w:rsids>
    <w:rsidRoot w:val="004073EC"/>
    <w:rsid w:val="000130DA"/>
    <w:rsid w:val="000342D4"/>
    <w:rsid w:val="00073326"/>
    <w:rsid w:val="00090C59"/>
    <w:rsid w:val="000A65E9"/>
    <w:rsid w:val="000C08E6"/>
    <w:rsid w:val="000D30BB"/>
    <w:rsid w:val="00164A1F"/>
    <w:rsid w:val="001766EC"/>
    <w:rsid w:val="0018349E"/>
    <w:rsid w:val="001C052E"/>
    <w:rsid w:val="001D48A7"/>
    <w:rsid w:val="00205F27"/>
    <w:rsid w:val="002473F5"/>
    <w:rsid w:val="00262DF8"/>
    <w:rsid w:val="002B54A5"/>
    <w:rsid w:val="002B612E"/>
    <w:rsid w:val="003679F6"/>
    <w:rsid w:val="003755E2"/>
    <w:rsid w:val="00380A01"/>
    <w:rsid w:val="003A5AF4"/>
    <w:rsid w:val="003C1089"/>
    <w:rsid w:val="003C1830"/>
    <w:rsid w:val="003F5833"/>
    <w:rsid w:val="004073EC"/>
    <w:rsid w:val="00413F0E"/>
    <w:rsid w:val="004154AD"/>
    <w:rsid w:val="00440AFF"/>
    <w:rsid w:val="00455617"/>
    <w:rsid w:val="00476614"/>
    <w:rsid w:val="004901C9"/>
    <w:rsid w:val="004C36D6"/>
    <w:rsid w:val="004C4466"/>
    <w:rsid w:val="005210DB"/>
    <w:rsid w:val="005838B6"/>
    <w:rsid w:val="005A58CA"/>
    <w:rsid w:val="005E0A36"/>
    <w:rsid w:val="005E7E03"/>
    <w:rsid w:val="005F34B1"/>
    <w:rsid w:val="00611F70"/>
    <w:rsid w:val="00651307"/>
    <w:rsid w:val="00661EC8"/>
    <w:rsid w:val="0066694B"/>
    <w:rsid w:val="006825DE"/>
    <w:rsid w:val="006A2202"/>
    <w:rsid w:val="006A28B2"/>
    <w:rsid w:val="006A7CD3"/>
    <w:rsid w:val="006B3B4C"/>
    <w:rsid w:val="006D17CD"/>
    <w:rsid w:val="006E7098"/>
    <w:rsid w:val="006F6CC8"/>
    <w:rsid w:val="007124D1"/>
    <w:rsid w:val="007239D8"/>
    <w:rsid w:val="00774FA5"/>
    <w:rsid w:val="00792F52"/>
    <w:rsid w:val="007B2EE2"/>
    <w:rsid w:val="007E3B59"/>
    <w:rsid w:val="007E7BE8"/>
    <w:rsid w:val="007F6EC9"/>
    <w:rsid w:val="00816CBE"/>
    <w:rsid w:val="00824906"/>
    <w:rsid w:val="008267EA"/>
    <w:rsid w:val="008773F5"/>
    <w:rsid w:val="00881286"/>
    <w:rsid w:val="0089128D"/>
    <w:rsid w:val="008B5DCB"/>
    <w:rsid w:val="008E3D5A"/>
    <w:rsid w:val="008F4EF1"/>
    <w:rsid w:val="00915F16"/>
    <w:rsid w:val="009C3830"/>
    <w:rsid w:val="009D6F97"/>
    <w:rsid w:val="009D7E27"/>
    <w:rsid w:val="009E0CA9"/>
    <w:rsid w:val="00A15E30"/>
    <w:rsid w:val="00A15FB5"/>
    <w:rsid w:val="00A4503B"/>
    <w:rsid w:val="00A516CC"/>
    <w:rsid w:val="00A5353A"/>
    <w:rsid w:val="00A644A3"/>
    <w:rsid w:val="00A77D94"/>
    <w:rsid w:val="00A907D3"/>
    <w:rsid w:val="00AC5324"/>
    <w:rsid w:val="00AE0262"/>
    <w:rsid w:val="00B5119A"/>
    <w:rsid w:val="00B54E2A"/>
    <w:rsid w:val="00B75825"/>
    <w:rsid w:val="00B838D4"/>
    <w:rsid w:val="00B95D5F"/>
    <w:rsid w:val="00B9623E"/>
    <w:rsid w:val="00BB56CA"/>
    <w:rsid w:val="00BC1E00"/>
    <w:rsid w:val="00BC7D84"/>
    <w:rsid w:val="00BD24BC"/>
    <w:rsid w:val="00BE72B6"/>
    <w:rsid w:val="00C22C23"/>
    <w:rsid w:val="00C354DD"/>
    <w:rsid w:val="00C46F46"/>
    <w:rsid w:val="00C55BA6"/>
    <w:rsid w:val="00C869C5"/>
    <w:rsid w:val="00C95146"/>
    <w:rsid w:val="00C96679"/>
    <w:rsid w:val="00CE4EEB"/>
    <w:rsid w:val="00CF0FF9"/>
    <w:rsid w:val="00D146A2"/>
    <w:rsid w:val="00D61F23"/>
    <w:rsid w:val="00D63B90"/>
    <w:rsid w:val="00D817AD"/>
    <w:rsid w:val="00D907EA"/>
    <w:rsid w:val="00DD7BD9"/>
    <w:rsid w:val="00DF164E"/>
    <w:rsid w:val="00E80FD3"/>
    <w:rsid w:val="00EB5D9C"/>
    <w:rsid w:val="00EF2056"/>
    <w:rsid w:val="00F046F1"/>
    <w:rsid w:val="00F30004"/>
    <w:rsid w:val="00F3469D"/>
    <w:rsid w:val="00F40097"/>
    <w:rsid w:val="00F664BC"/>
    <w:rsid w:val="00F86157"/>
    <w:rsid w:val="00FC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AF92F27"/>
  <w15:docId w15:val="{9A87E274-E7EA-470F-B517-8E78F897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adjustRightInd w:val="0"/>
      <w:outlineLvl w:val="0"/>
    </w:pPr>
    <w:rPr>
      <w:rFonts w:ascii="Arial Narrow" w:hAnsi="Arial Narrow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pPr>
      <w:keepNext/>
      <w:autoSpaceDE w:val="0"/>
      <w:autoSpaceDN w:val="0"/>
      <w:adjustRightInd w:val="0"/>
      <w:outlineLvl w:val="1"/>
    </w:pPr>
    <w:rPr>
      <w:rFonts w:ascii="ArialNarrowBold" w:hAnsi="ArialNarrowBold"/>
      <w:b/>
      <w:bCs/>
      <w:color w:val="4D4D4D"/>
      <w:sz w:val="15"/>
      <w:szCs w:val="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NarrowBold" w:hAnsi="ArialNarrowBold"/>
      <w:b/>
      <w:bCs/>
      <w:color w:val="4D4D4D"/>
      <w:sz w:val="20"/>
      <w:szCs w:val="8"/>
    </w:rPr>
  </w:style>
  <w:style w:type="paragraph" w:styleId="Heading4">
    <w:name w:val="heading 4"/>
    <w:basedOn w:val="Normal"/>
    <w:next w:val="Normal"/>
    <w:qFormat/>
    <w:pPr>
      <w:keepNext/>
      <w:tabs>
        <w:tab w:val="left" w:pos="6495"/>
      </w:tabs>
      <w:ind w:right="-101"/>
      <w:outlineLvl w:val="3"/>
    </w:pPr>
    <w:rPr>
      <w:rFonts w:ascii="Arial Narrow" w:hAnsi="Arial Narrow"/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outlineLvl w:val="4"/>
    </w:pPr>
    <w:rPr>
      <w:rFonts w:ascii="ArialNarrowBold" w:hAnsi="ArialNarrowBold"/>
      <w:b/>
      <w:bCs/>
      <w:sz w:val="15"/>
      <w:szCs w:val="8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ArialNarrowBold" w:hAnsi="ArialNarrowBold"/>
      <w:b/>
      <w:bCs/>
      <w:sz w:val="28"/>
      <w:szCs w:val="8"/>
    </w:rPr>
  </w:style>
  <w:style w:type="paragraph" w:styleId="Heading7">
    <w:name w:val="heading 7"/>
    <w:basedOn w:val="Normal"/>
    <w:next w:val="Normal"/>
    <w:qFormat/>
    <w:pPr>
      <w:keepNext/>
      <w:ind w:right="-20"/>
      <w:outlineLvl w:val="6"/>
    </w:pPr>
    <w:rPr>
      <w:rFonts w:ascii="Arial Narrow" w:hAnsi="Arial Narrow"/>
      <w:b/>
      <w:bCs/>
      <w:noProof/>
    </w:rPr>
  </w:style>
  <w:style w:type="paragraph" w:styleId="Heading8">
    <w:name w:val="heading 8"/>
    <w:basedOn w:val="Normal"/>
    <w:next w:val="Normal"/>
    <w:qFormat/>
    <w:pPr>
      <w:keepNext/>
      <w:autoSpaceDE w:val="0"/>
      <w:autoSpaceDN w:val="0"/>
      <w:adjustRightInd w:val="0"/>
      <w:outlineLvl w:val="7"/>
    </w:pPr>
    <w:rPr>
      <w:rFonts w:ascii="Arial Narrow" w:hAnsi="Arial Narrow"/>
      <w:b/>
      <w:bCs/>
      <w:color w:val="4D4D4D"/>
      <w:sz w:val="18"/>
      <w:szCs w:val="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ind w:right="-101"/>
    </w:pPr>
    <w:rPr>
      <w:rFonts w:ascii="Arial Narrow" w:hAnsi="Arial Narrow"/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  <w:rPr>
      <w:sz w:val="12"/>
    </w:rPr>
  </w:style>
  <w:style w:type="paragraph" w:styleId="BodyText2">
    <w:name w:val="Body Text 2"/>
    <w:basedOn w:val="Normal"/>
    <w:pPr>
      <w:autoSpaceDE w:val="0"/>
      <w:autoSpaceDN w:val="0"/>
      <w:adjustRightInd w:val="0"/>
    </w:pPr>
    <w:rPr>
      <w:rFonts w:ascii="Arial Narrow" w:hAnsi="Arial Narrow"/>
      <w:b/>
      <w:bCs/>
      <w:sz w:val="18"/>
      <w:szCs w:val="9"/>
    </w:rPr>
  </w:style>
  <w:style w:type="paragraph" w:styleId="ListParagraph">
    <w:name w:val="List Paragraph"/>
    <w:basedOn w:val="Normal"/>
    <w:uiPriority w:val="34"/>
    <w:qFormat/>
    <w:rsid w:val="000D30BB"/>
    <w:pPr>
      <w:ind w:left="720"/>
    </w:pPr>
  </w:style>
  <w:style w:type="character" w:styleId="Hyperlink">
    <w:name w:val="Hyperlink"/>
    <w:basedOn w:val="DefaultParagraphFont"/>
    <w:unhideWhenUsed/>
    <w:rsid w:val="008F4E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EF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8F4EF1"/>
    <w:rPr>
      <w:rFonts w:ascii="ArialNarrowBold" w:hAnsi="ArialNarrowBold"/>
      <w:b/>
      <w:bCs/>
      <w:color w:val="4D4D4D"/>
      <w:sz w:val="15"/>
      <w:szCs w:val="8"/>
      <w:lang w:val="de-DE" w:eastAsia="de-DE"/>
    </w:rPr>
  </w:style>
  <w:style w:type="character" w:customStyle="1" w:styleId="HeaderChar">
    <w:name w:val="Header Char"/>
    <w:basedOn w:val="DefaultParagraphFont"/>
    <w:link w:val="Header"/>
    <w:rsid w:val="008F4EF1"/>
    <w:rPr>
      <w:rFonts w:ascii="Arial" w:hAnsi="Arial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4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danielfparrra@javeriana.edu.co" TargetMode="External"/><Relationship Id="rId1" Type="http://schemas.openxmlformats.org/officeDocument/2006/relationships/hyperlink" Target="mailto:danielfparrra@javeriana.edu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igeneDateien\Dokumente\Briefe\Vorlage-Briefbogen-Dirk_Sl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Vorlage-Briefbogen-Dirk_Sliwka.dot</Template>
  <TotalTime>7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Briefbogen Institute ohne Logo mit Abteilung 2zeilig</vt:lpstr>
      <vt:lpstr>Briefbogen Institute ohne Logo mit Abteilung 2zeilig</vt:lpstr>
    </vt:vector>
  </TitlesOfParts>
  <Company>Microsoft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Briefbogen Institute ohne Logo mit Abteilung 2zeilig</dc:title>
  <dc:creator>Dirk Sliwka</dc:creator>
  <cp:lastModifiedBy>Daniel Felipe Parra Carreño</cp:lastModifiedBy>
  <cp:revision>4</cp:revision>
  <cp:lastPrinted>2026-05-26T13:20:00Z</cp:lastPrinted>
  <dcterms:created xsi:type="dcterms:W3CDTF">2026-05-26T13:14:00Z</dcterms:created>
  <dcterms:modified xsi:type="dcterms:W3CDTF">2026-05-26T13:20:00Z</dcterms:modified>
</cp:coreProperties>
</file>